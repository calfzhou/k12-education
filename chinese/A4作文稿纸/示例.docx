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0DF75E" w14:textId="77777777" w:rsidR="00F929D5" w:rsidRDefault="00000000">
      <w:pPr>
        <w:pStyle w:val="a"/>
        <w:rPr>
          <w:rFonts w:hint="default"/>
        </w:rPr>
      </w:pPr>
      <w:r>
        <w:t>作文题目及要求：请在此输入题目、材料和写作要求。</w:t>
      </w:r>
    </w:p>
    <w:p w14:paraId="0412996C" w14:textId="52FF704F" w:rsidR="00FF5C9E" w:rsidRDefault="00FF5C9E">
      <w:pPr>
        <w:pStyle w:val="a"/>
      </w:pPr>
      <w:r>
        <w:t>可以写多行。</w:t>
      </w:r>
    </w:p>
    <w:p w14:paraId="5ED798EE" w14:textId="39B674B5" w:rsidR="00F929D5" w:rsidRDefault="006F410A">
      <w:pPr>
        <w:pStyle w:val="a1"/>
        <w:rPr>
          <w:rFonts w:hint="default"/>
        </w:rPr>
      </w:pPr>
      <w:r>
        <w:t>标点符号占格</w:t>
      </w:r>
    </w:p>
    <w:p w14:paraId="70DF589E" w14:textId="101DBFB5" w:rsidR="00FF5C9E" w:rsidRDefault="00FF5C9E" w:rsidP="00FF5C9E">
      <w:pPr>
        <w:pStyle w:val="a0"/>
        <w:ind w:firstLine="900"/>
        <w:rPr>
          <w:rFonts w:hint="default"/>
        </w:rPr>
      </w:pPr>
      <w:r>
        <w:t>奇数字数的标题</w:t>
      </w:r>
      <w:r w:rsidR="007E4D53">
        <w:t>可以</w:t>
      </w:r>
      <w:r w:rsidR="007E4D53">
        <w:t>在</w:t>
      </w:r>
      <w:r>
        <w:t>前边打两个空格。</w:t>
      </w:r>
    </w:p>
    <w:p w14:paraId="57DC24FD" w14:textId="6262EBCA" w:rsidR="00FF5C9E" w:rsidRDefault="00FF5C9E" w:rsidP="00FF5C9E">
      <w:pPr>
        <w:pStyle w:val="a0"/>
        <w:ind w:firstLine="900"/>
      </w:pPr>
      <w:r>
        <w:t>第一行开始打四个空格</w:t>
      </w:r>
      <w:r w:rsidR="00E12519">
        <w:t>，刚好两格。</w:t>
      </w:r>
      <w:r>
        <w:t>在换行后会自动变成行首缩进。</w:t>
      </w:r>
    </w:p>
    <w:p w14:paraId="7D49E18D" w14:textId="32F8628E" w:rsidR="00FF5C9E" w:rsidRDefault="00FF5C9E" w:rsidP="00FF5C9E">
      <w:pPr>
        <w:pStyle w:val="a0"/>
        <w:ind w:firstLine="900"/>
        <w:rPr>
          <w:rFonts w:hint="default"/>
        </w:rPr>
      </w:pPr>
      <w:r>
        <w:t>句号。问号？叹号！逗号，顿号、分号；和冒号：都占一格，写在方格的左边。这几种符号通常不能放在一行的开头，应该紧跟在一句话的末尾。如果一行的最后一个格正好被文字占用了，那么这个标点就必须标在紧靠文字的右下角。</w:t>
      </w:r>
    </w:p>
    <w:p w14:paraId="219D2B43" w14:textId="475B4D7D" w:rsidR="00FF5C9E" w:rsidRDefault="00FF5C9E" w:rsidP="00FF5C9E">
      <w:pPr>
        <w:pStyle w:val="a0"/>
        <w:ind w:firstLine="900"/>
      </w:pPr>
      <w:r>
        <w:t>引号 “” 括号（）书名号《》</w:t>
      </w:r>
      <w:r w:rsidR="006F410A">
        <w:t>这种</w:t>
      </w:r>
      <w:r>
        <w:t>分为前后两部分</w:t>
      </w:r>
      <w:r w:rsidR="006F410A">
        <w:t>的标号</w:t>
      </w:r>
      <w:r>
        <w:t>，每个部分都应该占一格，前一半不能出现在一行末尾，后一半不能出现在一行之首。</w:t>
      </w:r>
    </w:p>
    <w:p w14:paraId="309D3224" w14:textId="15AFE1D7" w:rsidR="00FF5C9E" w:rsidRDefault="006F410A" w:rsidP="00FF5C9E">
      <w:pPr>
        <w:pStyle w:val="a0"/>
        <w:ind w:firstLine="900"/>
        <w:rPr>
          <w:rFonts w:hint="default"/>
        </w:rPr>
      </w:pPr>
      <w:r>
        <w:t>对于</w:t>
      </w:r>
      <w:r w:rsidR="00FF5C9E">
        <w:t>省略号……破折号——</w:t>
      </w:r>
      <w:r>
        <w:t>这种连续的标号，要占两个格子，两部分要连着，中间不能断开。</w:t>
      </w:r>
    </w:p>
    <w:p w14:paraId="1012BCC1" w14:textId="3EB71E6B" w:rsidR="00F929D5" w:rsidRDefault="006F410A" w:rsidP="006F410A">
      <w:pPr>
        <w:pStyle w:val="a0"/>
        <w:ind w:firstLine="900"/>
        <w:rPr>
          <w:rFonts w:hint="default"/>
        </w:rPr>
      </w:pPr>
      <w:r>
        <w:t>当冒号与前双引号、逗号与前双引号同时出现，应将两个符号共占一格。句尾的句号、叹号、问号等与双引号</w:t>
      </w:r>
      <w:r w:rsidR="00E12519">
        <w:t>共</w:t>
      </w:r>
      <w:r>
        <w:t>占一格。当破折号、省略号、书名号与双引号同时出现时，则单独占格。</w:t>
      </w:r>
    </w:p>
    <w:p w14:paraId="7583CF24" w14:textId="4F4D75AF" w:rsidR="006F410A" w:rsidRDefault="006F410A" w:rsidP="006F410A">
      <w:pPr>
        <w:pStyle w:val="a0"/>
        <w:ind w:firstLine="900"/>
        <w:rPr>
          <w:rFonts w:hint="default"/>
        </w:rPr>
      </w:pPr>
      <w:r>
        <w:lastRenderedPageBreak/>
        <w:t>如已写到一行的最后一个格，应把标点和字写在一起，禁止写在下一行的开头。</w:t>
      </w:r>
    </w:p>
    <w:p w14:paraId="65180776" w14:textId="294849EF" w:rsidR="006F410A" w:rsidRDefault="005C2BE5" w:rsidP="006F410A">
      <w:pPr>
        <w:pStyle w:val="a0"/>
        <w:ind w:firstLine="900"/>
      </w:pPr>
      <w:r>
        <w:rPr>
          <w:rFonts w:ascii="Cambria" w:hAnsi="Cambria" w:cs="Cambria"/>
        </w:rPr>
        <w:t>………………………………图书馆要开</w:t>
      </w:r>
      <w:r w:rsidRPr="005C2BE5">
        <w:rPr>
          <w:rFonts w:ascii="Cambria" w:hAnsi="Cambria" w:cs="Cambria"/>
          <w:spacing w:val="44"/>
          <w:kern w:val="0"/>
          <w:fitText w:val="567" w:id="-362419712"/>
        </w:rPr>
        <w:t>了</w:t>
      </w:r>
      <w:r w:rsidRPr="005C2BE5">
        <w:rPr>
          <w:rFonts w:ascii="Cambria" w:hAnsi="Cambria" w:cs="Cambria"/>
          <w:kern w:val="0"/>
          <w:fitText w:val="567" w:id="-362419712"/>
        </w:rPr>
        <w:t>！</w:t>
      </w:r>
      <w:r>
        <w:rPr>
          <w:rFonts w:ascii="Cambria" w:hAnsi="Cambria" w:cs="Cambria"/>
        </w:rPr>
        <w:t>快起床！</w:t>
      </w:r>
    </w:p>
    <w:p w14:paraId="0280A1A0" w14:textId="44BE1820" w:rsidR="006F410A" w:rsidRDefault="006F410A" w:rsidP="006F410A">
      <w:pPr>
        <w:pStyle w:val="a0"/>
        <w:ind w:firstLine="900"/>
        <w:rPr>
          <w:rFonts w:hint="default"/>
        </w:rPr>
      </w:pPr>
      <w:r>
        <w:t>引号、括号、书名号的前半部分可以放在一行开头，但不能单独在上一行的末尾；后半部分可以放在一行末尾，但不能放在下一行开头。</w:t>
      </w:r>
    </w:p>
    <w:p w14:paraId="53F1B818" w14:textId="3414B211" w:rsidR="005C2BE5" w:rsidRDefault="005C2BE5" w:rsidP="006F410A">
      <w:pPr>
        <w:pStyle w:val="a0"/>
        <w:ind w:firstLine="900"/>
      </w:pPr>
      <w:r>
        <w:t>……………………………………张三说：“ 你好啊</w:t>
      </w:r>
      <w:r w:rsidRPr="005C2BE5">
        <w:rPr>
          <w:spacing w:val="115"/>
          <w:kern w:val="0"/>
          <w:fitText w:val="454" w:id="-362418432"/>
        </w:rPr>
        <w:t>”</w:t>
      </w:r>
      <w:r w:rsidRPr="005C2BE5">
        <w:rPr>
          <w:kern w:val="0"/>
          <w:fitText w:val="454" w:id="-362418432"/>
        </w:rPr>
        <w:t>。</w:t>
      </w:r>
      <w:r>
        <w:t>…………</w:t>
      </w:r>
    </w:p>
    <w:p w14:paraId="45918BD6" w14:textId="153CC899" w:rsidR="006F410A" w:rsidRDefault="006F410A" w:rsidP="006F410A">
      <w:pPr>
        <w:pStyle w:val="a0"/>
        <w:ind w:firstLine="900"/>
        <w:rPr>
          <w:rFonts w:hint="default"/>
        </w:rPr>
      </w:pPr>
      <w:r>
        <w:t>破折号、省略号可以放在一行开头，但不可分开写在一行末尾和下一行开头两处。如果只剩一格，应该放在一起。</w:t>
      </w:r>
    </w:p>
    <w:p w14:paraId="55774EB0" w14:textId="3879D96D" w:rsidR="005C2BE5" w:rsidRDefault="005C2BE5" w:rsidP="006F410A">
      <w:pPr>
        <w:pStyle w:val="a0"/>
        <w:ind w:firstLine="900"/>
      </w:pPr>
      <w:r>
        <w:t>………………………………那也就是说</w:t>
      </w:r>
      <w:r w:rsidRPr="005C2BE5">
        <w:rPr>
          <w:w w:val="94"/>
          <w:kern w:val="0"/>
          <w:fitText w:val="454" w:id="-362418176"/>
        </w:rPr>
        <w:t>…</w:t>
      </w:r>
      <w:r w:rsidRPr="005C2BE5">
        <w:rPr>
          <w:spacing w:val="1"/>
          <w:w w:val="94"/>
          <w:kern w:val="0"/>
          <w:fitText w:val="454" w:id="-362418176"/>
        </w:rPr>
        <w:t>…</w:t>
      </w:r>
      <w:r>
        <w:t>对吧？………………………………</w:t>
      </w:r>
      <w:r w:rsidR="00FC5369">
        <w:t>也可能是</w:t>
      </w:r>
      <w:r w:rsidR="00FC5369" w:rsidRPr="00FC5369">
        <w:rPr>
          <w:w w:val="94"/>
          <w:kern w:val="0"/>
          <w:fitText w:val="454" w:id="-362417920"/>
        </w:rPr>
        <w:t>—</w:t>
      </w:r>
      <w:r w:rsidR="00FC5369" w:rsidRPr="00FC5369">
        <w:rPr>
          <w:spacing w:val="1"/>
          <w:w w:val="94"/>
          <w:kern w:val="0"/>
          <w:fitText w:val="454" w:id="-362417920"/>
        </w:rPr>
        <w:t>—</w:t>
      </w:r>
      <w:r w:rsidR="00FC5369">
        <w:t>没说。</w:t>
      </w:r>
    </w:p>
    <w:p w14:paraId="675B9EAA" w14:textId="40E2D698" w:rsidR="005C2BE5" w:rsidRDefault="006F410A" w:rsidP="005C2BE5">
      <w:pPr>
        <w:pStyle w:val="a0"/>
        <w:ind w:firstLine="900"/>
        <w:rPr>
          <w:rFonts w:hint="default"/>
        </w:rPr>
      </w:pPr>
      <w:r>
        <w:t>一个数字占半格。如果只有三个数字，则占一格。如出现数字百分号，也是占一格。</w:t>
      </w:r>
    </w:p>
    <w:p w14:paraId="7B0B4B74" w14:textId="70734736" w:rsidR="00FC5369" w:rsidRDefault="00FC5369" w:rsidP="005C2BE5">
      <w:pPr>
        <w:pStyle w:val="a0"/>
        <w:ind w:firstLine="900"/>
      </w:pPr>
      <w:r>
        <w:t>12月25日——12月27日。</w:t>
      </w:r>
      <w:r w:rsidRPr="00FC5369">
        <w:rPr>
          <w:spacing w:val="58"/>
          <w:kern w:val="0"/>
          <w:fitText w:val="454" w:id="-362417664"/>
        </w:rPr>
        <w:t>12</w:t>
      </w:r>
      <w:r w:rsidRPr="00FC5369">
        <w:rPr>
          <w:spacing w:val="1"/>
          <w:kern w:val="0"/>
          <w:fitText w:val="454" w:id="-362417664"/>
        </w:rPr>
        <w:t>3</w:t>
      </w:r>
      <w:r>
        <w:t>人。1%没来。</w:t>
      </w:r>
    </w:p>
    <w:p w14:paraId="2D9D68C6" w14:textId="79F4C0CD" w:rsidR="006F410A" w:rsidRDefault="006F410A" w:rsidP="006F410A">
      <w:pPr>
        <w:pStyle w:val="a0"/>
        <w:ind w:firstLine="900"/>
        <w:rPr>
          <w:rFonts w:hint="default"/>
        </w:rPr>
      </w:pPr>
      <w:r>
        <w:t>一个英文字母占半格。</w:t>
      </w:r>
    </w:p>
    <w:p w14:paraId="711C503F" w14:textId="42EA2BD0" w:rsidR="00FC5369" w:rsidRDefault="00FC5369" w:rsidP="006F410A">
      <w:pPr>
        <w:pStyle w:val="a0"/>
        <w:ind w:firstLine="900"/>
      </w:pPr>
      <w:r>
        <w:t>Good好的</w:t>
      </w:r>
    </w:p>
    <w:sectPr w:rsidR="00FC5369" w:rsidSect="005263D3">
      <w:headerReference w:type="default" r:id="rId6"/>
      <w:footerReference w:type="default" r:id="rId7"/>
      <w:pgSz w:w="11906" w:h="16838"/>
      <w:pgMar w:top="1411" w:right="1306" w:bottom="1411" w:left="1520" w:header="703" w:footer="760" w:gutter="0"/>
      <w:cols w:space="720"/>
      <w:docGrid w:type="linesAndChars" w:linePitch="584" w:charSpace="438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8BD35C" w14:textId="77777777" w:rsidR="00573E47" w:rsidRDefault="00573E47" w:rsidP="005263D3">
      <w:pPr>
        <w:rPr>
          <w:rFonts w:hint="default"/>
        </w:rPr>
      </w:pPr>
      <w:r>
        <w:separator/>
      </w:r>
    </w:p>
  </w:endnote>
  <w:endnote w:type="continuationSeparator" w:id="0">
    <w:p w14:paraId="3F411823" w14:textId="77777777" w:rsidR="00573E47" w:rsidRDefault="00573E47" w:rsidP="005263D3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14C210" w14:textId="77777777" w:rsidR="00F929D5" w:rsidRDefault="00000000">
    <w:pPr>
      <w:tabs>
        <w:tab w:val="right" w:pos="8973"/>
      </w:tabs>
      <w:snapToGrid w:val="0"/>
      <w:spacing w:line="240" w:lineRule="atLeast"/>
      <w:ind w:left="-107" w:right="107"/>
      <w:rPr>
        <w:rFonts w:hint="default"/>
        <w:snapToGrid w:val="0"/>
        <w:color w:val="5B9A68"/>
        <w:sz w:val="18"/>
        <w:szCs w:val="18"/>
      </w:rPr>
    </w:pPr>
    <w:r>
      <w:rPr>
        <w:snapToGrid w:val="0"/>
        <w:color w:val="5B9A68"/>
        <w:sz w:val="18"/>
        <w:szCs w:val="18"/>
      </w:rPr>
      <w:t>24 × 20</w:t>
    </w:r>
    <w:r>
      <w:rPr>
        <w:snapToGrid w:val="0"/>
        <w:color w:val="5B9A68"/>
        <w:sz w:val="18"/>
        <w:szCs w:val="18"/>
      </w:rPr>
      <w:tab/>
      <w:t xml:space="preserve">第 </w:t>
    </w:r>
    <w:r>
      <w:rPr>
        <w:snapToGrid w:val="0"/>
        <w:color w:val="5B9A68"/>
        <w:sz w:val="18"/>
        <w:szCs w:val="18"/>
      </w:rPr>
      <w:fldChar w:fldCharType="begin"/>
    </w:r>
    <w:r>
      <w:rPr>
        <w:snapToGrid w:val="0"/>
        <w:color w:val="5B9A68"/>
        <w:sz w:val="18"/>
        <w:szCs w:val="18"/>
      </w:rPr>
      <w:instrText xml:space="preserve"> PAGE </w:instrText>
    </w:r>
    <w:r>
      <w:rPr>
        <w:snapToGrid w:val="0"/>
        <w:color w:val="5B9A68"/>
        <w:sz w:val="18"/>
        <w:szCs w:val="18"/>
      </w:rPr>
      <w:fldChar w:fldCharType="separate"/>
    </w:r>
    <w:r>
      <w:rPr>
        <w:snapToGrid w:val="0"/>
        <w:color w:val="5B9A68"/>
        <w:sz w:val="18"/>
        <w:szCs w:val="18"/>
      </w:rPr>
      <w:t>1</w:t>
    </w:r>
    <w:r>
      <w:rPr>
        <w:snapToGrid w:val="0"/>
        <w:color w:val="5B9A68"/>
        <w:sz w:val="18"/>
        <w:szCs w:val="18"/>
      </w:rPr>
      <w:fldChar w:fldCharType="end"/>
    </w:r>
    <w:r>
      <w:rPr>
        <w:snapToGrid w:val="0"/>
        <w:color w:val="5B9A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0C4126" w14:textId="77777777" w:rsidR="00573E47" w:rsidRDefault="00573E47" w:rsidP="005263D3">
      <w:pPr>
        <w:rPr>
          <w:rFonts w:hint="default"/>
        </w:rPr>
      </w:pPr>
      <w:r>
        <w:separator/>
      </w:r>
    </w:p>
  </w:footnote>
  <w:footnote w:type="continuationSeparator" w:id="0">
    <w:p w14:paraId="3BEBA7E7" w14:textId="77777777" w:rsidR="00573E47" w:rsidRDefault="00573E47" w:rsidP="005263D3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FBB376" w14:textId="596D4BFF" w:rsidR="00F929D5" w:rsidRDefault="00000000">
    <w:pPr>
      <w:pStyle w:val="Header"/>
      <w:rPr>
        <w:rFonts w:hint="default"/>
      </w:rPr>
    </w:pPr>
    <w:r>
      <w:t xml:space="preserve">学号 </w:t>
    </w:r>
    <w:r>
      <w:rPr>
        <w:u w:val="single"/>
      </w:rPr>
      <w:t>  </w:t>
    </w:r>
    <w:r w:rsidR="00FC5369">
      <w:rPr>
        <w:u w:val="single"/>
      </w:rPr>
      <w:t>27</w:t>
    </w:r>
    <w:r>
      <w:rPr>
        <w:u w:val="single"/>
      </w:rPr>
      <w:t>  </w:t>
    </w:r>
    <w:r>
      <w:t xml:space="preserve">　姓名 </w:t>
    </w:r>
    <w:r>
      <w:rPr>
        <w:u w:val="single"/>
      </w:rPr>
      <w:t>  </w:t>
    </w:r>
    <w:r w:rsidR="00FC5369">
      <w:rPr>
        <w:u w:val="single"/>
      </w:rPr>
      <w:t>张三</w:t>
    </w:r>
    <w:r>
      <w:rPr>
        <w:u w:val="single"/>
      </w:rPr>
      <w:t>  </w:t>
    </w:r>
    <w:r>
      <w:t xml:space="preserve">　</w:t>
    </w:r>
    <w:r>
      <w:rPr>
        <w:u w:val="single"/>
      </w:rPr>
      <w:t>  </w:t>
    </w:r>
    <w:r w:rsidR="00FC5369">
      <w:rPr>
        <w:u w:val="single"/>
      </w:rPr>
      <w:t>七</w:t>
    </w:r>
    <w:r>
      <w:rPr>
        <w:u w:val="single"/>
      </w:rPr>
      <w:t>  </w:t>
    </w:r>
    <w:r>
      <w:t>年级</w:t>
    </w:r>
    <w:r>
      <w:rPr>
        <w:u w:val="single"/>
      </w:rPr>
      <w:t>  </w:t>
    </w:r>
    <w:r w:rsidR="00FC5369">
      <w:rPr>
        <w:u w:val="single"/>
      </w:rPr>
      <w:t>2</w:t>
    </w:r>
    <w:r>
      <w:rPr>
        <w:u w:val="single"/>
      </w:rPr>
      <w:t>  </w:t>
    </w:r>
    <w:r>
      <w:t>班</w:t>
    </w:r>
    <w:r>
      <w:rPr>
        <w:noProof/>
      </w:rPr>
      <w:drawing>
        <wp:anchor distT="0" distB="0" distL="0" distR="0" simplePos="0" relativeHeight="251658240" behindDoc="1" locked="1" layoutInCell="0" allowOverlap="1" wp14:anchorId="0A0FA697" wp14:editId="1576A256">
          <wp:simplePos x="0" y="0"/>
          <wp:positionH relativeFrom="page">
            <wp:posOffset>889635</wp:posOffset>
          </wp:positionH>
          <wp:positionV relativeFrom="page">
            <wp:posOffset>929640</wp:posOffset>
          </wp:positionV>
          <wp:extent cx="5780532" cy="8833104"/>
          <wp:effectExtent l="0" t="0" r="0" b="0"/>
          <wp:wrapNone/>
          <wp:docPr id="8101" name="作文稿纸背景" descr="A4，20列24行，8毫米方格，2.3毫米行间留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02" name="大格稿纸背景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80532" cy="88331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attachedTemplate r:id="rId1"/>
  <w:defaultTabStop w:val="420"/>
  <w:drawingGridHorizontalSpacing w:val="454"/>
  <w:drawingGridVerticalSpacing w:val="584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9E"/>
    <w:rsid w:val="00034E07"/>
    <w:rsid w:val="000F6B2D"/>
    <w:rsid w:val="00225747"/>
    <w:rsid w:val="0023027F"/>
    <w:rsid w:val="00254302"/>
    <w:rsid w:val="0051739F"/>
    <w:rsid w:val="005263D3"/>
    <w:rsid w:val="00573E47"/>
    <w:rsid w:val="005C2BE5"/>
    <w:rsid w:val="006A5DAD"/>
    <w:rsid w:val="006F410A"/>
    <w:rsid w:val="007E4D53"/>
    <w:rsid w:val="00906AC7"/>
    <w:rsid w:val="00A41D98"/>
    <w:rsid w:val="00AB1DFB"/>
    <w:rsid w:val="00AE4A2E"/>
    <w:rsid w:val="00B22D52"/>
    <w:rsid w:val="00BD1494"/>
    <w:rsid w:val="00C756F9"/>
    <w:rsid w:val="00E12519"/>
    <w:rsid w:val="00F929D5"/>
    <w:rsid w:val="00FC5369"/>
    <w:rsid w:val="00FF5C9E"/>
    <w:rsid w:val="00FF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2918F"/>
  <w15:chartTrackingRefBased/>
  <w15:docId w15:val="{81A8B52C-1B41-7B4F-92A4-B98FDAACA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adjustRightInd w:val="0"/>
    </w:pPr>
    <w:rPr>
      <w:rFonts w:ascii="Songti SC" w:eastAsia="Songti SC" w:hAnsi="Songti SC" w:cs="Songti SC" w:hint="eastAsia"/>
      <w:color w:val="000000"/>
      <w:sz w:val="24"/>
      <w:szCs w:val="24"/>
      <w:lang w:val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63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3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3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3D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3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3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3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3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3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3D3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3D3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3D3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3D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3D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3D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263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3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3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3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3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63D3"/>
    <w:pPr>
      <w:snapToGrid w:val="0"/>
      <w:spacing w:line="280" w:lineRule="atLeast"/>
      <w:ind w:left="-107" w:right="107"/>
    </w:pPr>
    <w:rPr>
      <w:snapToGrid w:val="0"/>
      <w:color w:val="444444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263D3"/>
    <w:rPr>
      <w:rFonts w:ascii="Songti SC" w:eastAsia="Songti SC" w:hAnsi="Songti SC" w:cs="Songti SC" w:hint="eastAsia"/>
      <w:snapToGrid w:val="0"/>
      <w:color w:val="444444"/>
      <w:spacing w:val="0"/>
      <w:sz w:val="20"/>
      <w:szCs w:val="20"/>
      <w:lang w:val="zh-CN" w:eastAsia="zh-CN"/>
    </w:rPr>
  </w:style>
  <w:style w:type="paragraph" w:styleId="Footer">
    <w:name w:val="footer"/>
    <w:basedOn w:val="Normal"/>
    <w:link w:val="FooterChar"/>
    <w:uiPriority w:val="99"/>
    <w:unhideWhenUsed/>
    <w:rsid w:val="005263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263D3"/>
    <w:rPr>
      <w:sz w:val="18"/>
      <w:szCs w:val="18"/>
    </w:rPr>
  </w:style>
  <w:style w:type="paragraph" w:customStyle="1" w:styleId="a">
    <w:name w:val="题目要求"/>
    <w:basedOn w:val="Normal"/>
    <w:uiPriority w:val="1"/>
    <w:qFormat/>
    <w:pPr>
      <w:shd w:val="clear" w:color="auto" w:fill="FFFFFF"/>
      <w:overflowPunct w:val="0"/>
      <w:ind w:left="-130"/>
    </w:pPr>
    <w:rPr>
      <w:snapToGrid w:val="0"/>
    </w:rPr>
  </w:style>
  <w:style w:type="paragraph" w:customStyle="1" w:styleId="a0">
    <w:name w:val="稿纸正文"/>
    <w:basedOn w:val="Normal"/>
    <w:uiPriority w:val="1"/>
    <w:qFormat/>
    <w:pPr>
      <w:ind w:right="-227"/>
    </w:pPr>
  </w:style>
  <w:style w:type="paragraph" w:customStyle="1" w:styleId="a1">
    <w:name w:val="稿纸标题"/>
    <w:basedOn w:val="a0"/>
    <w:next w:val="a0"/>
    <w:uiPriority w:val="1"/>
    <w:qFormat/>
    <w:pPr>
      <w:keepNext/>
      <w:ind w:right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zhouji/workspaces/k12/k12-education/chinese/A4&#20316;&#25991;&#31295;&#32440;/A4&#20316;&#25991;&#31295;&#32440;&#27169;&#26495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A4作文稿纸模板.dotx</Template>
  <TotalTime>36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A4作文稿纸_同行高题目区_模板</vt:lpstr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A4作文稿纸_同行高题目区_模板</dc:title>
  <dc:subject/>
  <dc:creator>ZHOU Ji</dc:creator>
  <cp:keywords/>
  <dc:description>题目要求与作文正文为顺序排列的普通段落；同用584twip行网格，要求区关闭字符网格；无文本框、无占位空行。</dc:description>
  <cp:lastModifiedBy>Jim Zhou</cp:lastModifiedBy>
  <cp:revision>3</cp:revision>
  <dcterms:created xsi:type="dcterms:W3CDTF">2026-10-12T15:18:00Z</dcterms:created>
  <dcterms:modified xsi:type="dcterms:W3CDTF">2026-10-12T15:55:00Z</dcterms:modified>
</cp:coreProperties>
</file>